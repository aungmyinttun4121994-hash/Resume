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E763FD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586D4AE4" wp14:editId="3F38E323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0BEAE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&#13;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2467" w:type="pct"/>
        <w:tblLook w:val="0600" w:firstRow="0" w:lastRow="0" w:firstColumn="0" w:lastColumn="0" w:noHBand="1" w:noVBand="1"/>
      </w:tblPr>
      <w:tblGrid>
        <w:gridCol w:w="4823"/>
        <w:gridCol w:w="222"/>
      </w:tblGrid>
      <w:tr w:rsidR="0096478F" w14:paraId="6ED18DD4" w14:textId="77777777" w:rsidTr="0096478F">
        <w:trPr>
          <w:trHeight w:val="359"/>
        </w:trPr>
        <w:tc>
          <w:tcPr>
            <w:tcW w:w="4780" w:type="pct"/>
            <w:vMerge w:val="restart"/>
          </w:tcPr>
          <w:p w14:paraId="68F3A1CC" w14:textId="77777777" w:rsidR="0096478F" w:rsidRDefault="0096478F" w:rsidP="004408D7">
            <w:pPr>
              <w:pStyle w:val="Subtitle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BC544D4" wp14:editId="63E6A6D4">
                  <wp:extent cx="2208770" cy="2971800"/>
                  <wp:effectExtent l="0" t="0" r="1270" b="0"/>
                  <wp:docPr id="1325719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19321" name="Picture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770" cy="297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" w:type="pct"/>
          </w:tcPr>
          <w:p w14:paraId="6592F47C" w14:textId="77777777" w:rsidR="0096478F" w:rsidRDefault="0096478F" w:rsidP="00EE259E"/>
        </w:tc>
      </w:tr>
      <w:tr w:rsidR="0096478F" w14:paraId="58A5DA51" w14:textId="77777777" w:rsidTr="0096478F">
        <w:trPr>
          <w:trHeight w:val="4715"/>
        </w:trPr>
        <w:tc>
          <w:tcPr>
            <w:tcW w:w="4780" w:type="pct"/>
            <w:vMerge/>
          </w:tcPr>
          <w:p w14:paraId="783ADF92" w14:textId="77777777" w:rsidR="0096478F" w:rsidRPr="008C6805" w:rsidRDefault="0096478F" w:rsidP="00EE259E"/>
        </w:tc>
        <w:tc>
          <w:tcPr>
            <w:tcW w:w="220" w:type="pct"/>
          </w:tcPr>
          <w:p w14:paraId="059FD0EA" w14:textId="77777777" w:rsidR="0096478F" w:rsidRDefault="0096478F" w:rsidP="00EE259E"/>
        </w:tc>
      </w:tr>
    </w:tbl>
    <w:p w14:paraId="31365A40" w14:textId="77777777" w:rsidR="00CD1C67" w:rsidRPr="00CD1C67" w:rsidRDefault="00CD1C67" w:rsidP="00CD1C67">
      <w:pPr>
        <w:spacing w:before="36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365F91"/>
          <w:sz w:val="32"/>
          <w:szCs w:val="32"/>
          <w:lang w:val="en-TH"/>
        </w:rPr>
        <w:t>Aung Myint Tun</w:t>
      </w:r>
    </w:p>
    <w:p w14:paraId="0D310E30" w14:textId="17D48BD1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Email: [</w:t>
      </w:r>
      <w:r w:rsidR="004D391D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aungmyinttun4121994@gmail.com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] | Phone: [</w:t>
      </w:r>
      <w:r w:rsidR="004D391D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+959953993738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] | Location: Worldwide / Myanmar</w:t>
      </w:r>
    </w:p>
    <w:p w14:paraId="2DF9FF1C" w14:textId="77777777" w:rsidR="00CD1C67" w:rsidRPr="00CD1C67" w:rsidRDefault="00CD1C67" w:rsidP="00CD1C67">
      <w:pPr>
        <w:spacing w:before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4F81BD"/>
          <w:sz w:val="30"/>
          <w:szCs w:val="30"/>
          <w:lang w:val="en-TH"/>
        </w:rPr>
        <w:t>Professional Summary</w:t>
      </w:r>
    </w:p>
    <w:p w14:paraId="6ABCAD6F" w14:textId="77777777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Polished, discreet, and service-driven VVIP Cabin Crew professional with an exceptional background in luxury hospitality, high-end client management, and uncompromising safety standards. Fluent in English and multi-lingual capabilities, with proven expertise in delivering bespoke, restaurant-level dining and seamless operational support for discerning clientele.</w:t>
      </w:r>
    </w:p>
    <w:p w14:paraId="63567A7A" w14:textId="77777777" w:rsidR="00CD1C67" w:rsidRPr="00CD1C67" w:rsidRDefault="00CD1C67" w:rsidP="00CD1C67">
      <w:pPr>
        <w:spacing w:before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4F81BD"/>
          <w:sz w:val="30"/>
          <w:szCs w:val="30"/>
          <w:lang w:val="en-TH"/>
        </w:rPr>
        <w:t>Core Competencies &amp; Skills</w:t>
      </w:r>
    </w:p>
    <w:p w14:paraId="07A57D87" w14:textId="77777777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VVIP &amp; Private Aviation Standards: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In-depth knowledge of luxury cabin service, high-end plating, presentation, and proactive passenger care.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Safety &amp; Emergency Protocols: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Rigorous adherence to safety regulations, emergency procedures, cabin preparation, and pre/post-flight checks.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Fine Dining &amp; Beverage Service: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Menu planning, catering coordination, dietary requirement management, and wine/sommelier knowledge.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Discretion &amp; Communication: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Absolute confidentiality, situational awareness, and exceptional organizational skills across dynamic global schedules.</w:t>
      </w:r>
    </w:p>
    <w:p w14:paraId="72CD6A66" w14:textId="77777777" w:rsidR="00CD1C67" w:rsidRPr="00CD1C67" w:rsidRDefault="00CD1C67" w:rsidP="00CD1C67">
      <w:pPr>
        <w:spacing w:before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4F81BD"/>
          <w:sz w:val="30"/>
          <w:szCs w:val="30"/>
          <w:lang w:val="en-TH"/>
        </w:rPr>
        <w:t>Professional Experience</w:t>
      </w:r>
    </w:p>
    <w:p w14:paraId="4D77BA66" w14:textId="77777777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Senior Hospitality &amp; Guest Relations Specialist / Service Professional</w:t>
      </w:r>
    </w:p>
    <w:p w14:paraId="0536B1C0" w14:textId="0CE12628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Global / Premium Service Environments |</w:t>
      </w:r>
      <w:r w:rsidR="00620DDD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202</w:t>
      </w:r>
      <w:r w:rsidR="00DA5E36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 xml:space="preserve">3 to 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 xml:space="preserve"> Present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  <w:t>• Delivered world-class, personalized service to high-profile guests, ensuring every detail of the experience exceeded expectations.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  <w:t xml:space="preserve">• Coordinated menu planning, premium catering logistics, and special dietary requests 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lastRenderedPageBreak/>
        <w:t>with absolute precision.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  <w:t>• Maintained impeccable presentation standards in fast-paced, high-pressure environments while prioritizing safety and security protocols.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  <w:t>• Exercised absolute discretion and professional etiquette when interacting with elite clientele and international stakeholders.</w:t>
      </w:r>
    </w:p>
    <w:p w14:paraId="1E4DCC4C" w14:textId="77777777" w:rsidR="00CD1C67" w:rsidRPr="00CD1C67" w:rsidRDefault="00CD1C67" w:rsidP="00CD1C67">
      <w:pPr>
        <w:spacing w:before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4F81BD"/>
          <w:sz w:val="30"/>
          <w:szCs w:val="30"/>
          <w:lang w:val="en-TH"/>
        </w:rPr>
        <w:t>Certifications &amp; Training</w:t>
      </w:r>
    </w:p>
    <w:p w14:paraId="29A34645" w14:textId="77777777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Medical &amp; Safety: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First Aid, CPR &amp; AED Certified; Aviation Safety &amp; Emergency Procedures (SEP).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Food &amp; Beverage / Service: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Food Safety &amp; Hygiene (HACCP Level 2); Wine &amp; Beverage Service / Sommelier Training.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Aviation Compliance: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Valid international travel documentation and global mobility readiness.</w:t>
      </w:r>
    </w:p>
    <w:p w14:paraId="77CB838E" w14:textId="77777777" w:rsidR="00CD1C67" w:rsidRPr="00CD1C67" w:rsidRDefault="00CD1C67" w:rsidP="00CD1C67">
      <w:pPr>
        <w:spacing w:before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Calibri" w:eastAsiaTheme="minorEastAsia" w:hAnsi="Calibri" w:cs="Times New Roman"/>
          <w:b/>
          <w:bCs/>
          <w:color w:val="4F81BD"/>
          <w:sz w:val="30"/>
          <w:szCs w:val="30"/>
          <w:lang w:val="en-TH"/>
        </w:rPr>
        <w:t>Education &amp; Languages</w:t>
      </w:r>
    </w:p>
    <w:p w14:paraId="5582CB28" w14:textId="02B1EB63" w:rsidR="00CD1C67" w:rsidRPr="00CD1C67" w:rsidRDefault="00CD1C67" w:rsidP="00CD1C67">
      <w:pPr>
        <w:spacing w:after="150" w:line="240" w:lineRule="auto"/>
        <w:rPr>
          <w:rFonts w:ascii="-webkit-standard" w:eastAsiaTheme="minorEastAsia" w:hAnsi="-webkit-standard" w:cs="Times New Roman" w:hint="eastAsia"/>
          <w:color w:val="000000"/>
          <w:sz w:val="27"/>
          <w:szCs w:val="27"/>
          <w:lang w:val="en-TH"/>
        </w:rPr>
      </w:pP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Education: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Bachelor of Arts in History, Dagon University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Languages: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English (Fluent), German, Chinese, Japanese, Arabic, Czech</w:t>
      </w:r>
      <w:r w:rsidR="00B15D41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,Polish</w:t>
      </w:r>
      <w:r w:rsidR="00663E3A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,Korea</w:t>
      </w:r>
      <w:r w:rsidR="0008289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 xml:space="preserve">,Russia </w:t>
      </w:r>
      <w:r w:rsidR="003560C4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.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br/>
      </w:r>
      <w:r w:rsidRPr="00CD1C67">
        <w:rPr>
          <w:rFonts w:ascii="-webkit-standard" w:eastAsiaTheme="minorEastAsia" w:hAnsi="-webkit-standard" w:cs="Times New Roman"/>
          <w:b/>
          <w:bCs/>
          <w:color w:val="000000"/>
          <w:sz w:val="27"/>
          <w:szCs w:val="27"/>
          <w:lang w:val="en-TH"/>
        </w:rPr>
        <w:t>• Professional Systems &amp; Software: </w:t>
      </w:r>
      <w:r w:rsidRPr="00CD1C67">
        <w:rPr>
          <w:rFonts w:ascii="-webkit-standard" w:eastAsiaTheme="minorEastAsia" w:hAnsi="-webkit-standard" w:cs="Times New Roman"/>
          <w:color w:val="000000"/>
          <w:sz w:val="27"/>
          <w:szCs w:val="27"/>
          <w:lang w:val="en-TH"/>
        </w:rPr>
        <w:t>Salesforce, Opera PMS, Veeva CRM</w:t>
      </w:r>
    </w:p>
    <w:p w14:paraId="66B75DA7" w14:textId="7A65595A" w:rsidR="00921EC3" w:rsidRPr="00921EC3" w:rsidRDefault="00921EC3" w:rsidP="00921EC3">
      <w:pPr>
        <w:spacing w:before="140" w:line="240" w:lineRule="auto"/>
        <w:rPr>
          <w:rFonts w:ascii=".AppleSystemUIFont" w:eastAsiaTheme="minorEastAsia" w:hAnsi=".AppleSystemUIFont" w:cs="Times New Roman" w:hint="eastAsia"/>
          <w:color w:val="E0E0E0"/>
          <w:sz w:val="23"/>
          <w:szCs w:val="23"/>
          <w:lang w:val="en-TH"/>
        </w:rPr>
      </w:pPr>
    </w:p>
    <w:p w14:paraId="07C7E80E" w14:textId="32C9EF83" w:rsidR="00966495" w:rsidRDefault="00966495" w:rsidP="00921EC3">
      <w:pPr>
        <w:spacing w:line="240" w:lineRule="auto"/>
      </w:pPr>
    </w:p>
    <w:sectPr w:rsidR="00966495" w:rsidSect="00B1227E">
      <w:pgSz w:w="12240" w:h="15840" w:code="1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643B92" w14:textId="77777777" w:rsidR="007428D2" w:rsidRDefault="007428D2" w:rsidP="00AA35A8">
      <w:pPr>
        <w:spacing w:line="240" w:lineRule="auto"/>
      </w:pPr>
      <w:r>
        <w:separator/>
      </w:r>
    </w:p>
  </w:endnote>
  <w:endnote w:type="continuationSeparator" w:id="0">
    <w:p w14:paraId="6C455577" w14:textId="77777777" w:rsidR="007428D2" w:rsidRDefault="007428D2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RegularItalic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E0A3A2" w14:textId="77777777" w:rsidR="007428D2" w:rsidRDefault="007428D2" w:rsidP="00AA35A8">
      <w:pPr>
        <w:spacing w:line="240" w:lineRule="auto"/>
      </w:pPr>
      <w:r>
        <w:separator/>
      </w:r>
    </w:p>
  </w:footnote>
  <w:footnote w:type="continuationSeparator" w:id="0">
    <w:p w14:paraId="4BDF6F3D" w14:textId="77777777" w:rsidR="007428D2" w:rsidRDefault="007428D2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586D4A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026" type="#_x0000_t75" style="width:12pt;height:12pt;visibility:visible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73A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1964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35D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8B47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7853">
    <w:abstractNumId w:val="0"/>
  </w:num>
  <w:num w:numId="2" w16cid:durableId="1675840551">
    <w:abstractNumId w:val="7"/>
  </w:num>
  <w:num w:numId="3" w16cid:durableId="751318933">
    <w:abstractNumId w:val="1"/>
  </w:num>
  <w:num w:numId="4" w16cid:durableId="2055545808">
    <w:abstractNumId w:val="4"/>
  </w:num>
  <w:num w:numId="5" w16cid:durableId="704528185">
    <w:abstractNumId w:val="3"/>
  </w:num>
  <w:num w:numId="6" w16cid:durableId="1594434623">
    <w:abstractNumId w:val="5"/>
  </w:num>
  <w:num w:numId="7" w16cid:durableId="68307847">
    <w:abstractNumId w:val="6"/>
  </w:num>
  <w:num w:numId="8" w16cid:durableId="11965796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removeDateAndTime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FF"/>
    <w:rsid w:val="000048E5"/>
    <w:rsid w:val="00010CFB"/>
    <w:rsid w:val="00033263"/>
    <w:rsid w:val="000417DA"/>
    <w:rsid w:val="00043F57"/>
    <w:rsid w:val="00045105"/>
    <w:rsid w:val="00057E1F"/>
    <w:rsid w:val="00060423"/>
    <w:rsid w:val="00060941"/>
    <w:rsid w:val="000711F7"/>
    <w:rsid w:val="0007515C"/>
    <w:rsid w:val="00082897"/>
    <w:rsid w:val="00085878"/>
    <w:rsid w:val="000873F6"/>
    <w:rsid w:val="000B2695"/>
    <w:rsid w:val="000B286F"/>
    <w:rsid w:val="000B3565"/>
    <w:rsid w:val="000C2EFF"/>
    <w:rsid w:val="000C47B2"/>
    <w:rsid w:val="000D134B"/>
    <w:rsid w:val="000D2BC7"/>
    <w:rsid w:val="000D408B"/>
    <w:rsid w:val="000D5C03"/>
    <w:rsid w:val="001102BE"/>
    <w:rsid w:val="00112878"/>
    <w:rsid w:val="00124ED6"/>
    <w:rsid w:val="00142AEB"/>
    <w:rsid w:val="00146559"/>
    <w:rsid w:val="001639D6"/>
    <w:rsid w:val="00167497"/>
    <w:rsid w:val="00167789"/>
    <w:rsid w:val="00176D22"/>
    <w:rsid w:val="00182371"/>
    <w:rsid w:val="0018639F"/>
    <w:rsid w:val="00186915"/>
    <w:rsid w:val="00194704"/>
    <w:rsid w:val="001A32F8"/>
    <w:rsid w:val="001B5913"/>
    <w:rsid w:val="001E22B9"/>
    <w:rsid w:val="001E5A59"/>
    <w:rsid w:val="001F177D"/>
    <w:rsid w:val="001F2DF5"/>
    <w:rsid w:val="001F31FF"/>
    <w:rsid w:val="00203213"/>
    <w:rsid w:val="00216EB0"/>
    <w:rsid w:val="0022157C"/>
    <w:rsid w:val="002236D5"/>
    <w:rsid w:val="00243756"/>
    <w:rsid w:val="0025167B"/>
    <w:rsid w:val="0025434C"/>
    <w:rsid w:val="00263321"/>
    <w:rsid w:val="002662ED"/>
    <w:rsid w:val="002758F0"/>
    <w:rsid w:val="002768E6"/>
    <w:rsid w:val="002A61D3"/>
    <w:rsid w:val="002B75EB"/>
    <w:rsid w:val="002C0B39"/>
    <w:rsid w:val="002C3CFF"/>
    <w:rsid w:val="002C4E0C"/>
    <w:rsid w:val="002D03E4"/>
    <w:rsid w:val="002D2B94"/>
    <w:rsid w:val="002E2ABF"/>
    <w:rsid w:val="002E3AB1"/>
    <w:rsid w:val="002E7306"/>
    <w:rsid w:val="00315F8E"/>
    <w:rsid w:val="00316720"/>
    <w:rsid w:val="00331DCE"/>
    <w:rsid w:val="0033315E"/>
    <w:rsid w:val="00352A17"/>
    <w:rsid w:val="003560C4"/>
    <w:rsid w:val="00360599"/>
    <w:rsid w:val="00363E1E"/>
    <w:rsid w:val="003A4782"/>
    <w:rsid w:val="003B4AEF"/>
    <w:rsid w:val="003B5D8E"/>
    <w:rsid w:val="003C7884"/>
    <w:rsid w:val="003C7D02"/>
    <w:rsid w:val="003E17DE"/>
    <w:rsid w:val="003E53C3"/>
    <w:rsid w:val="003E548D"/>
    <w:rsid w:val="003F1B36"/>
    <w:rsid w:val="003F2914"/>
    <w:rsid w:val="004133C3"/>
    <w:rsid w:val="00415CF3"/>
    <w:rsid w:val="00424DD7"/>
    <w:rsid w:val="00430CBF"/>
    <w:rsid w:val="00431906"/>
    <w:rsid w:val="004408D7"/>
    <w:rsid w:val="0045298F"/>
    <w:rsid w:val="00453A7B"/>
    <w:rsid w:val="004700A9"/>
    <w:rsid w:val="0047020A"/>
    <w:rsid w:val="004755E4"/>
    <w:rsid w:val="00483A05"/>
    <w:rsid w:val="00483D88"/>
    <w:rsid w:val="00484CFC"/>
    <w:rsid w:val="004919CE"/>
    <w:rsid w:val="004936B2"/>
    <w:rsid w:val="004A1B50"/>
    <w:rsid w:val="004A28EA"/>
    <w:rsid w:val="004A6F8A"/>
    <w:rsid w:val="004B548D"/>
    <w:rsid w:val="004C2D50"/>
    <w:rsid w:val="004C5841"/>
    <w:rsid w:val="004D2D96"/>
    <w:rsid w:val="004D391D"/>
    <w:rsid w:val="004E2BCF"/>
    <w:rsid w:val="004E4AAD"/>
    <w:rsid w:val="004F2D34"/>
    <w:rsid w:val="00500031"/>
    <w:rsid w:val="00526B52"/>
    <w:rsid w:val="00530207"/>
    <w:rsid w:val="00533E8B"/>
    <w:rsid w:val="0053618A"/>
    <w:rsid w:val="0054160A"/>
    <w:rsid w:val="00543BCF"/>
    <w:rsid w:val="00543F10"/>
    <w:rsid w:val="00547EC8"/>
    <w:rsid w:val="00552AA9"/>
    <w:rsid w:val="00556BD5"/>
    <w:rsid w:val="00556E31"/>
    <w:rsid w:val="00567EE6"/>
    <w:rsid w:val="00597F22"/>
    <w:rsid w:val="005A7494"/>
    <w:rsid w:val="005C1179"/>
    <w:rsid w:val="005D1BA7"/>
    <w:rsid w:val="005E236E"/>
    <w:rsid w:val="005E7A40"/>
    <w:rsid w:val="005F2C5C"/>
    <w:rsid w:val="0060012C"/>
    <w:rsid w:val="00620DDD"/>
    <w:rsid w:val="006259D7"/>
    <w:rsid w:val="006419F0"/>
    <w:rsid w:val="00641B69"/>
    <w:rsid w:val="0065213C"/>
    <w:rsid w:val="006613EC"/>
    <w:rsid w:val="00663E3A"/>
    <w:rsid w:val="00667611"/>
    <w:rsid w:val="00671CDE"/>
    <w:rsid w:val="006A1E18"/>
    <w:rsid w:val="006A5DF0"/>
    <w:rsid w:val="006C0159"/>
    <w:rsid w:val="006C3DF0"/>
    <w:rsid w:val="006C472D"/>
    <w:rsid w:val="006E3533"/>
    <w:rsid w:val="006F5457"/>
    <w:rsid w:val="00702D1F"/>
    <w:rsid w:val="00703D84"/>
    <w:rsid w:val="00710252"/>
    <w:rsid w:val="0072253D"/>
    <w:rsid w:val="00730E7B"/>
    <w:rsid w:val="007428D2"/>
    <w:rsid w:val="00746660"/>
    <w:rsid w:val="00751C46"/>
    <w:rsid w:val="00767B1D"/>
    <w:rsid w:val="00787CF7"/>
    <w:rsid w:val="00791376"/>
    <w:rsid w:val="007A0045"/>
    <w:rsid w:val="007A57CB"/>
    <w:rsid w:val="007B441A"/>
    <w:rsid w:val="007B6FCC"/>
    <w:rsid w:val="007D04F2"/>
    <w:rsid w:val="007D55A6"/>
    <w:rsid w:val="007D5DDF"/>
    <w:rsid w:val="007E1D95"/>
    <w:rsid w:val="007E3FFC"/>
    <w:rsid w:val="007F1F33"/>
    <w:rsid w:val="007F7E5B"/>
    <w:rsid w:val="00806FFC"/>
    <w:rsid w:val="00815880"/>
    <w:rsid w:val="008162CF"/>
    <w:rsid w:val="00820593"/>
    <w:rsid w:val="00831977"/>
    <w:rsid w:val="008326F9"/>
    <w:rsid w:val="0083350B"/>
    <w:rsid w:val="00834B04"/>
    <w:rsid w:val="00843C1C"/>
    <w:rsid w:val="00860B00"/>
    <w:rsid w:val="008618B7"/>
    <w:rsid w:val="00864A5D"/>
    <w:rsid w:val="00870D42"/>
    <w:rsid w:val="00871DB8"/>
    <w:rsid w:val="00874C6C"/>
    <w:rsid w:val="008816DE"/>
    <w:rsid w:val="0088458C"/>
    <w:rsid w:val="008849AB"/>
    <w:rsid w:val="00884BFA"/>
    <w:rsid w:val="00887E05"/>
    <w:rsid w:val="008A1F08"/>
    <w:rsid w:val="008A1FA1"/>
    <w:rsid w:val="008A3548"/>
    <w:rsid w:val="008A5471"/>
    <w:rsid w:val="008B198D"/>
    <w:rsid w:val="008C6805"/>
    <w:rsid w:val="008D25C2"/>
    <w:rsid w:val="008D2C61"/>
    <w:rsid w:val="008E08AF"/>
    <w:rsid w:val="008E5BC4"/>
    <w:rsid w:val="008F180B"/>
    <w:rsid w:val="008F48B9"/>
    <w:rsid w:val="009049BC"/>
    <w:rsid w:val="0091339D"/>
    <w:rsid w:val="00914B99"/>
    <w:rsid w:val="00916B9C"/>
    <w:rsid w:val="00921EC3"/>
    <w:rsid w:val="009272F7"/>
    <w:rsid w:val="00930196"/>
    <w:rsid w:val="00933ADC"/>
    <w:rsid w:val="00962601"/>
    <w:rsid w:val="0096478F"/>
    <w:rsid w:val="00965BAC"/>
    <w:rsid w:val="00966495"/>
    <w:rsid w:val="00986493"/>
    <w:rsid w:val="009D3ADD"/>
    <w:rsid w:val="009E0800"/>
    <w:rsid w:val="009E2D6F"/>
    <w:rsid w:val="009E3A1C"/>
    <w:rsid w:val="009E48AA"/>
    <w:rsid w:val="009F6C52"/>
    <w:rsid w:val="00A17F36"/>
    <w:rsid w:val="00A25469"/>
    <w:rsid w:val="00A3053A"/>
    <w:rsid w:val="00A41BD5"/>
    <w:rsid w:val="00A41E43"/>
    <w:rsid w:val="00A53A80"/>
    <w:rsid w:val="00A633B0"/>
    <w:rsid w:val="00A7200A"/>
    <w:rsid w:val="00A90605"/>
    <w:rsid w:val="00A9368D"/>
    <w:rsid w:val="00A97832"/>
    <w:rsid w:val="00AA1166"/>
    <w:rsid w:val="00AA35A8"/>
    <w:rsid w:val="00AA7575"/>
    <w:rsid w:val="00AB44BF"/>
    <w:rsid w:val="00AB6B2F"/>
    <w:rsid w:val="00AD32EC"/>
    <w:rsid w:val="00AE42F3"/>
    <w:rsid w:val="00AE562D"/>
    <w:rsid w:val="00AF02C4"/>
    <w:rsid w:val="00B0311B"/>
    <w:rsid w:val="00B06877"/>
    <w:rsid w:val="00B1227E"/>
    <w:rsid w:val="00B13E96"/>
    <w:rsid w:val="00B15D41"/>
    <w:rsid w:val="00B20D41"/>
    <w:rsid w:val="00B3122B"/>
    <w:rsid w:val="00B31F67"/>
    <w:rsid w:val="00B3598B"/>
    <w:rsid w:val="00B3675C"/>
    <w:rsid w:val="00B42B22"/>
    <w:rsid w:val="00B50090"/>
    <w:rsid w:val="00B72597"/>
    <w:rsid w:val="00B72E55"/>
    <w:rsid w:val="00B77810"/>
    <w:rsid w:val="00B81C46"/>
    <w:rsid w:val="00B820E0"/>
    <w:rsid w:val="00B8453F"/>
    <w:rsid w:val="00B847CF"/>
    <w:rsid w:val="00B85473"/>
    <w:rsid w:val="00B86878"/>
    <w:rsid w:val="00B96871"/>
    <w:rsid w:val="00BA14F1"/>
    <w:rsid w:val="00BA2F21"/>
    <w:rsid w:val="00BA76EA"/>
    <w:rsid w:val="00BB03ED"/>
    <w:rsid w:val="00BB4255"/>
    <w:rsid w:val="00BD0355"/>
    <w:rsid w:val="00BD13A4"/>
    <w:rsid w:val="00BE06C3"/>
    <w:rsid w:val="00BE2FC9"/>
    <w:rsid w:val="00BE5968"/>
    <w:rsid w:val="00BE7091"/>
    <w:rsid w:val="00BE75EC"/>
    <w:rsid w:val="00C116A7"/>
    <w:rsid w:val="00C14FBF"/>
    <w:rsid w:val="00C20FE5"/>
    <w:rsid w:val="00C211BC"/>
    <w:rsid w:val="00C41D66"/>
    <w:rsid w:val="00C457C8"/>
    <w:rsid w:val="00C50145"/>
    <w:rsid w:val="00C55CE9"/>
    <w:rsid w:val="00C62E97"/>
    <w:rsid w:val="00C81587"/>
    <w:rsid w:val="00C86515"/>
    <w:rsid w:val="00CB3E40"/>
    <w:rsid w:val="00CB72CF"/>
    <w:rsid w:val="00CD1A30"/>
    <w:rsid w:val="00CD1C67"/>
    <w:rsid w:val="00CD2FA5"/>
    <w:rsid w:val="00CE6E8B"/>
    <w:rsid w:val="00CF22B3"/>
    <w:rsid w:val="00CF2766"/>
    <w:rsid w:val="00CF61BE"/>
    <w:rsid w:val="00CF68CB"/>
    <w:rsid w:val="00D2101F"/>
    <w:rsid w:val="00D31ADA"/>
    <w:rsid w:val="00D3492B"/>
    <w:rsid w:val="00D41462"/>
    <w:rsid w:val="00D45748"/>
    <w:rsid w:val="00D47CDF"/>
    <w:rsid w:val="00D5434B"/>
    <w:rsid w:val="00D656E1"/>
    <w:rsid w:val="00D74B9E"/>
    <w:rsid w:val="00D7603C"/>
    <w:rsid w:val="00D85EF8"/>
    <w:rsid w:val="00D86385"/>
    <w:rsid w:val="00D93B22"/>
    <w:rsid w:val="00D95726"/>
    <w:rsid w:val="00D97F86"/>
    <w:rsid w:val="00DA5E36"/>
    <w:rsid w:val="00DA7269"/>
    <w:rsid w:val="00DB472D"/>
    <w:rsid w:val="00DB724D"/>
    <w:rsid w:val="00DB7BC4"/>
    <w:rsid w:val="00DD1D64"/>
    <w:rsid w:val="00DE51AA"/>
    <w:rsid w:val="00DE5DDA"/>
    <w:rsid w:val="00DF042E"/>
    <w:rsid w:val="00E03C29"/>
    <w:rsid w:val="00E067BA"/>
    <w:rsid w:val="00E13FBE"/>
    <w:rsid w:val="00E15573"/>
    <w:rsid w:val="00E231D4"/>
    <w:rsid w:val="00E345E3"/>
    <w:rsid w:val="00E4266C"/>
    <w:rsid w:val="00E57007"/>
    <w:rsid w:val="00E74AE3"/>
    <w:rsid w:val="00E844F3"/>
    <w:rsid w:val="00E90063"/>
    <w:rsid w:val="00E95915"/>
    <w:rsid w:val="00EB74E8"/>
    <w:rsid w:val="00EC0F79"/>
    <w:rsid w:val="00ED28E8"/>
    <w:rsid w:val="00ED6169"/>
    <w:rsid w:val="00EE1359"/>
    <w:rsid w:val="00EE69F9"/>
    <w:rsid w:val="00EF23AD"/>
    <w:rsid w:val="00EF2971"/>
    <w:rsid w:val="00EF3416"/>
    <w:rsid w:val="00EF6280"/>
    <w:rsid w:val="00EF72FE"/>
    <w:rsid w:val="00F04B3C"/>
    <w:rsid w:val="00F30552"/>
    <w:rsid w:val="00F32041"/>
    <w:rsid w:val="00F40D31"/>
    <w:rsid w:val="00F40EE0"/>
    <w:rsid w:val="00F46BDB"/>
    <w:rsid w:val="00F61813"/>
    <w:rsid w:val="00F62159"/>
    <w:rsid w:val="00F6774F"/>
    <w:rsid w:val="00F701A5"/>
    <w:rsid w:val="00F706C1"/>
    <w:rsid w:val="00F77D3D"/>
    <w:rsid w:val="00F828E2"/>
    <w:rsid w:val="00F93952"/>
    <w:rsid w:val="00FB20D8"/>
    <w:rsid w:val="00FB5586"/>
    <w:rsid w:val="00FB7F9F"/>
    <w:rsid w:val="00FC0BDF"/>
    <w:rsid w:val="00FC766B"/>
    <w:rsid w:val="00FD11D9"/>
    <w:rsid w:val="00FD73C5"/>
    <w:rsid w:val="00FE19AC"/>
    <w:rsid w:val="00FE6D24"/>
    <w:rsid w:val="00FE720F"/>
    <w:rsid w:val="00FE7592"/>
    <w:rsid w:val="00FF3B76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52F7"/>
  <w15:chartTrackingRefBased/>
  <w15:docId w15:val="{A2A8A8CD-CC9E-9C4E-AF47-5B94A647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BC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paragraph" w:customStyle="1" w:styleId="p1">
    <w:name w:val="p1"/>
    <w:basedOn w:val="Normal"/>
    <w:rsid w:val="008D25C2"/>
    <w:pPr>
      <w:spacing w:before="584" w:line="240" w:lineRule="auto"/>
    </w:pPr>
    <w:rPr>
      <w:rFonts w:ascii=".AppleSystemUIFont" w:eastAsiaTheme="minorEastAsia" w:hAnsi=".AppleSystemUIFont" w:cs="Times New Roman"/>
      <w:color w:val="000000"/>
      <w:sz w:val="30"/>
      <w:szCs w:val="30"/>
      <w:lang w:val="en-TH"/>
    </w:rPr>
  </w:style>
  <w:style w:type="character" w:customStyle="1" w:styleId="s1">
    <w:name w:val="s1"/>
    <w:basedOn w:val="DefaultParagraphFont"/>
    <w:rsid w:val="008D25C2"/>
    <w:rPr>
      <w:rFonts w:ascii=".SFUI-Regular" w:hAnsi=".SFUI-Regular" w:hint="default"/>
      <w:b w:val="0"/>
      <w:bCs w:val="0"/>
      <w:i w:val="0"/>
      <w:iCs w:val="0"/>
      <w:sz w:val="30"/>
      <w:szCs w:val="30"/>
    </w:rPr>
  </w:style>
  <w:style w:type="character" w:styleId="Hyperlink">
    <w:name w:val="Hyperlink"/>
    <w:basedOn w:val="DefaultParagraphFont"/>
    <w:uiPriority w:val="99"/>
    <w:semiHidden/>
    <w:rsid w:val="003E5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8D"/>
    <w:rPr>
      <w:color w:val="605E5C"/>
      <w:shd w:val="clear" w:color="auto" w:fill="E1DFDD"/>
    </w:rPr>
  </w:style>
  <w:style w:type="character" w:customStyle="1" w:styleId="s2">
    <w:name w:val="s2"/>
    <w:basedOn w:val="DefaultParagraphFont"/>
    <w:rsid w:val="006A5DF0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paragraph" w:customStyle="1" w:styleId="p2">
    <w:name w:val="p2"/>
    <w:basedOn w:val="Normal"/>
    <w:rsid w:val="00E4266C"/>
    <w:pPr>
      <w:spacing w:line="240" w:lineRule="auto"/>
      <w:ind w:left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3">
    <w:name w:val="p3"/>
    <w:basedOn w:val="Normal"/>
    <w:rsid w:val="009D3ADD"/>
    <w:pPr>
      <w:spacing w:line="240" w:lineRule="auto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4">
    <w:name w:val="p4"/>
    <w:basedOn w:val="Normal"/>
    <w:rsid w:val="009D3ADD"/>
    <w:pPr>
      <w:spacing w:before="200" w:line="240" w:lineRule="auto"/>
      <w:ind w:left="6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5">
    <w:name w:val="p5"/>
    <w:basedOn w:val="Normal"/>
    <w:rsid w:val="009D3ADD"/>
    <w:pPr>
      <w:spacing w:before="140" w:line="240" w:lineRule="auto"/>
      <w:ind w:left="6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6">
    <w:name w:val="p6"/>
    <w:basedOn w:val="Normal"/>
    <w:rsid w:val="009D3ADD"/>
    <w:pPr>
      <w:spacing w:before="200" w:line="240" w:lineRule="auto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character" w:customStyle="1" w:styleId="s3">
    <w:name w:val="s3"/>
    <w:basedOn w:val="DefaultParagraphFont"/>
    <w:rsid w:val="009D3ADD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character" w:customStyle="1" w:styleId="s4">
    <w:name w:val="s4"/>
    <w:basedOn w:val="DefaultParagraphFont"/>
    <w:rsid w:val="009D3AD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9D3ADD"/>
  </w:style>
  <w:style w:type="paragraph" w:customStyle="1" w:styleId="p7">
    <w:name w:val="p7"/>
    <w:basedOn w:val="Normal"/>
    <w:rsid w:val="0096478F"/>
    <w:pPr>
      <w:spacing w:before="200" w:line="240" w:lineRule="auto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8">
    <w:name w:val="p8"/>
    <w:basedOn w:val="Normal"/>
    <w:rsid w:val="0096478F"/>
    <w:pPr>
      <w:spacing w:before="584" w:line="240" w:lineRule="auto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character" w:customStyle="1" w:styleId="s5">
    <w:name w:val="s5"/>
    <w:basedOn w:val="DefaultParagraphFont"/>
    <w:rsid w:val="0096478F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6">
    <w:name w:val="s6"/>
    <w:basedOn w:val="DefaultParagraphFont"/>
    <w:rsid w:val="0096478F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paragraph" w:customStyle="1" w:styleId="p9">
    <w:name w:val="p9"/>
    <w:basedOn w:val="Normal"/>
    <w:rsid w:val="00751C46"/>
    <w:pPr>
      <w:spacing w:before="200" w:line="240" w:lineRule="auto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character" w:customStyle="1" w:styleId="s7">
    <w:name w:val="s7"/>
    <w:basedOn w:val="DefaultParagraphFont"/>
    <w:rsid w:val="00751C46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paragraph" w:customStyle="1" w:styleId="p10">
    <w:name w:val="p10"/>
    <w:basedOn w:val="Normal"/>
    <w:rsid w:val="00E345E3"/>
    <w:pPr>
      <w:spacing w:before="107" w:line="240" w:lineRule="auto"/>
      <w:ind w:left="6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11">
    <w:name w:val="p11"/>
    <w:basedOn w:val="Normal"/>
    <w:rsid w:val="00E345E3"/>
    <w:pPr>
      <w:spacing w:before="140" w:line="240" w:lineRule="auto"/>
      <w:ind w:left="6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12">
    <w:name w:val="p12"/>
    <w:basedOn w:val="Normal"/>
    <w:rsid w:val="00E345E3"/>
    <w:pPr>
      <w:spacing w:before="200" w:line="240" w:lineRule="auto"/>
      <w:ind w:left="6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13">
    <w:name w:val="p13"/>
    <w:basedOn w:val="Normal"/>
    <w:rsid w:val="00E345E3"/>
    <w:pPr>
      <w:spacing w:line="240" w:lineRule="auto"/>
      <w:ind w:left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p14">
    <w:name w:val="p14"/>
    <w:basedOn w:val="Normal"/>
    <w:rsid w:val="00E345E3"/>
    <w:pPr>
      <w:spacing w:before="140" w:line="240" w:lineRule="auto"/>
      <w:ind w:left="1200" w:hanging="600"/>
    </w:pPr>
    <w:rPr>
      <w:rFonts w:ascii=".AppleSystemUIFont" w:eastAsiaTheme="minorEastAsia" w:hAnsi=".AppleSystemUIFont" w:cs="Times New Roman"/>
      <w:color w:val="000000"/>
      <w:sz w:val="26"/>
      <w:szCs w:val="26"/>
      <w:lang w:val="en-TH"/>
    </w:rPr>
  </w:style>
  <w:style w:type="paragraph" w:customStyle="1" w:styleId="li1">
    <w:name w:val="li1"/>
    <w:basedOn w:val="Normal"/>
    <w:rsid w:val="00431906"/>
    <w:pPr>
      <w:spacing w:line="240" w:lineRule="auto"/>
    </w:pPr>
    <w:rPr>
      <w:rFonts w:ascii=".AppleSystemUIFont" w:eastAsiaTheme="minorEastAsia" w:hAnsi=".AppleSystemUIFont" w:cs="Times New Roman"/>
      <w:color w:val="auto"/>
      <w:sz w:val="26"/>
      <w:szCs w:val="26"/>
      <w:lang w:val="en-TH"/>
    </w:rPr>
  </w:style>
  <w:style w:type="character" w:customStyle="1" w:styleId="bumpedfont15">
    <w:name w:val="bumpedfont15"/>
    <w:basedOn w:val="DefaultParagraphFont"/>
    <w:rsid w:val="00CD1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7B5474F-C96B-6F4F-969E-0991187F18D3%7dtf11506505_win32.dotx" TargetMode="External"/></Relationship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www.w3.org/2000/xmlns/"/>
    <ds:schemaRef ds:uri="71af3243-3dd4-4a8d-8c0d-dd76da1f02a5"/>
    <ds:schemaRef ds:uri="http://schemas.microsoft.com/sharepoint/v3"/>
    <ds:schemaRef ds:uri="http://www.w3.org/2001/XMLSchema-instance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%7bD7B5474F-C96B-6F4F-969E-0991187F18D3%7dtf11506505_win32.dotx</Template>
  <TotalTime>7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Aung myint Tun</cp:lastModifiedBy>
  <cp:revision>12</cp:revision>
  <dcterms:created xsi:type="dcterms:W3CDTF">2026-10-02T20:25:00Z</dcterms:created>
  <dcterms:modified xsi:type="dcterms:W3CDTF">2026-10-02T21:00:00Z</dcterms:modified>
</cp:coreProperties>
</file>